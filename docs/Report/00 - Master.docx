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3C897" w14:textId="77777777" w:rsidR="00B47117" w:rsidRDefault="00B47117" w:rsidP="00B47117">
      <w:pPr>
        <w:jc w:val="center"/>
      </w:pPr>
    </w:p>
    <w:p w14:paraId="06533116" w14:textId="77777777" w:rsidR="00B47117" w:rsidRDefault="00B47117" w:rsidP="00B47117">
      <w:pPr>
        <w:jc w:val="center"/>
      </w:pPr>
      <w:r w:rsidRPr="00B5792B">
        <w:rPr>
          <w:noProof/>
        </w:rPr>
        <w:drawing>
          <wp:inline distT="0" distB="0" distL="0" distR="0" wp14:anchorId="0408B555" wp14:editId="5D213D32">
            <wp:extent cx="2564765" cy="2526030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F8B8" w14:textId="68F9F05E" w:rsidR="008A7F70" w:rsidRDefault="00686A2A" w:rsidP="00F448F3">
      <w:pPr>
        <w:jc w:val="center"/>
        <w:rPr>
          <w:sz w:val="48"/>
          <w:szCs w:val="48"/>
        </w:rPr>
      </w:pPr>
      <w:r>
        <w:rPr>
          <w:sz w:val="48"/>
          <w:szCs w:val="48"/>
        </w:rPr>
        <w:t>Faculty of Engineering - Ain Shams University</w:t>
      </w:r>
    </w:p>
    <w:sdt>
      <w:sdtPr>
        <w:rPr>
          <w:sz w:val="48"/>
          <w:szCs w:val="48"/>
        </w:rPr>
        <w:alias w:val="Title"/>
        <w:tag w:val=""/>
        <w:id w:val="1313057570"/>
        <w:placeholder>
          <w:docPart w:val="11E26F5BAAD1418F807CCDE0D3B8ADD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3F559FA4" w14:textId="7AEF6436" w:rsidR="00CA5E77" w:rsidRPr="003E71C3" w:rsidRDefault="00686A2A" w:rsidP="00B47117">
          <w:pPr>
            <w:jc w:val="center"/>
            <w:rPr>
              <w:sz w:val="48"/>
              <w:szCs w:val="48"/>
            </w:rPr>
          </w:pPr>
          <w:r>
            <w:rPr>
              <w:sz w:val="48"/>
              <w:szCs w:val="48"/>
            </w:rPr>
            <w:t>Online Marketplace System: Phase I Report</w:t>
          </w:r>
        </w:p>
      </w:sdtContent>
    </w:sdt>
    <w:sdt>
      <w:sdtPr>
        <w:rPr>
          <w:sz w:val="48"/>
          <w:szCs w:val="48"/>
        </w:rPr>
        <w:alias w:val="Subject"/>
        <w:tag w:val=""/>
        <w:id w:val="1716236938"/>
        <w:placeholder>
          <w:docPart w:val="EE86D90381DA4D9182859C0A20A0C8D9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52DA2002" w14:textId="558B1C7A" w:rsidR="00B47117" w:rsidRDefault="00686A2A" w:rsidP="00CA5E77">
          <w:pPr>
            <w:jc w:val="center"/>
            <w:rPr>
              <w:sz w:val="48"/>
              <w:szCs w:val="48"/>
            </w:rPr>
          </w:pPr>
          <w:r>
            <w:rPr>
              <w:sz w:val="48"/>
              <w:szCs w:val="48"/>
            </w:rPr>
            <w:t>CSE 352: Parallel and Distributed Systems</w:t>
          </w:r>
        </w:p>
      </w:sdtContent>
    </w:sdt>
    <w:p w14:paraId="40F9801B" w14:textId="77777777" w:rsidR="003E5076" w:rsidRPr="003E71C3" w:rsidRDefault="003E5076" w:rsidP="00CA5E77">
      <w:pPr>
        <w:jc w:val="center"/>
        <w:rPr>
          <w:sz w:val="48"/>
          <w:szCs w:val="48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105"/>
        <w:gridCol w:w="2245"/>
      </w:tblGrid>
      <w:tr w:rsidR="00686A2A" w14:paraId="5DDAB28A" w14:textId="77777777" w:rsidTr="004F0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0139D620" w14:textId="0207D7D3" w:rsidR="00686A2A" w:rsidRPr="00E7456D" w:rsidRDefault="00686A2A" w:rsidP="004F01B1">
            <w:pPr>
              <w:jc w:val="center"/>
              <w:rPr>
                <w:b w:val="0"/>
                <w:bCs w:val="0"/>
                <w:sz w:val="40"/>
                <w:szCs w:val="40"/>
              </w:rPr>
            </w:pPr>
            <w:r w:rsidRPr="00E7456D">
              <w:rPr>
                <w:sz w:val="40"/>
                <w:szCs w:val="40"/>
              </w:rPr>
              <w:t>Name</w:t>
            </w:r>
          </w:p>
        </w:tc>
        <w:tc>
          <w:tcPr>
            <w:tcW w:w="2245" w:type="dxa"/>
          </w:tcPr>
          <w:p w14:paraId="22D844F8" w14:textId="7702F714" w:rsidR="00686A2A" w:rsidRPr="00E7456D" w:rsidRDefault="00686A2A" w:rsidP="004F0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40"/>
                <w:szCs w:val="40"/>
              </w:rPr>
            </w:pPr>
            <w:r w:rsidRPr="00E7456D">
              <w:rPr>
                <w:sz w:val="40"/>
                <w:szCs w:val="40"/>
              </w:rPr>
              <w:t>ID</w:t>
            </w:r>
          </w:p>
        </w:tc>
      </w:tr>
      <w:tr w:rsidR="00686A2A" w14:paraId="0AE30AF4" w14:textId="77777777" w:rsidTr="004F0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2A003250" w14:textId="5120541E" w:rsidR="00686A2A" w:rsidRPr="00E7456D" w:rsidRDefault="00686A2A" w:rsidP="00B47117">
            <w:pPr>
              <w:rPr>
                <w:b w:val="0"/>
                <w:bCs w:val="0"/>
                <w:sz w:val="40"/>
                <w:szCs w:val="40"/>
              </w:rPr>
            </w:pPr>
            <w:r w:rsidRPr="00E7456D">
              <w:rPr>
                <w:b w:val="0"/>
                <w:bCs w:val="0"/>
                <w:sz w:val="40"/>
                <w:szCs w:val="40"/>
              </w:rPr>
              <w:t>Arsany Hany Anwar</w:t>
            </w:r>
          </w:p>
        </w:tc>
        <w:tc>
          <w:tcPr>
            <w:tcW w:w="2245" w:type="dxa"/>
          </w:tcPr>
          <w:p w14:paraId="6496DE82" w14:textId="060040A8" w:rsidR="00686A2A" w:rsidRPr="00E7456D" w:rsidRDefault="00686A2A" w:rsidP="004F01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E7456D">
              <w:rPr>
                <w:sz w:val="40"/>
                <w:szCs w:val="40"/>
              </w:rPr>
              <w:t>2200655</w:t>
            </w:r>
          </w:p>
        </w:tc>
      </w:tr>
      <w:tr w:rsidR="00686A2A" w14:paraId="56F6D5EB" w14:textId="77777777" w:rsidTr="004F0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4327F16E" w14:textId="56548067" w:rsidR="00686A2A" w:rsidRPr="00E7456D" w:rsidRDefault="00EF4704" w:rsidP="00B47117">
            <w:pPr>
              <w:rPr>
                <w:b w:val="0"/>
                <w:bCs w:val="0"/>
                <w:sz w:val="40"/>
                <w:szCs w:val="40"/>
              </w:rPr>
            </w:pPr>
            <w:r w:rsidRPr="00E7456D">
              <w:rPr>
                <w:b w:val="0"/>
                <w:bCs w:val="0"/>
                <w:sz w:val="40"/>
                <w:szCs w:val="40"/>
              </w:rPr>
              <w:t xml:space="preserve">Andrew Ehab </w:t>
            </w:r>
            <w:proofErr w:type="spellStart"/>
            <w:r w:rsidRPr="00E7456D">
              <w:rPr>
                <w:b w:val="0"/>
                <w:bCs w:val="0"/>
                <w:sz w:val="40"/>
                <w:szCs w:val="40"/>
              </w:rPr>
              <w:t>Tharwat</w:t>
            </w:r>
            <w:proofErr w:type="spellEnd"/>
          </w:p>
        </w:tc>
        <w:tc>
          <w:tcPr>
            <w:tcW w:w="2245" w:type="dxa"/>
          </w:tcPr>
          <w:p w14:paraId="6E65EB0A" w14:textId="7802BA7F" w:rsidR="00686A2A" w:rsidRPr="00E7456D" w:rsidRDefault="00EF4704" w:rsidP="004F0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E7456D">
              <w:rPr>
                <w:sz w:val="40"/>
                <w:szCs w:val="40"/>
              </w:rPr>
              <w:t>2200249</w:t>
            </w:r>
          </w:p>
        </w:tc>
      </w:tr>
      <w:tr w:rsidR="00686A2A" w14:paraId="10FF7DA7" w14:textId="77777777" w:rsidTr="004F0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567978CE" w14:textId="5213082B" w:rsidR="00686A2A" w:rsidRPr="00E7456D" w:rsidRDefault="00EF4704" w:rsidP="00B47117">
            <w:pPr>
              <w:rPr>
                <w:b w:val="0"/>
                <w:bCs w:val="0"/>
                <w:sz w:val="40"/>
                <w:szCs w:val="40"/>
              </w:rPr>
            </w:pPr>
            <w:r w:rsidRPr="00E7456D">
              <w:rPr>
                <w:b w:val="0"/>
                <w:bCs w:val="0"/>
                <w:sz w:val="40"/>
                <w:szCs w:val="40"/>
              </w:rPr>
              <w:t xml:space="preserve">Hazem Mohamed Salah </w:t>
            </w:r>
            <w:proofErr w:type="spellStart"/>
            <w:r w:rsidRPr="00E7456D">
              <w:rPr>
                <w:b w:val="0"/>
                <w:bCs w:val="0"/>
                <w:sz w:val="40"/>
                <w:szCs w:val="40"/>
              </w:rPr>
              <w:t>ElDin</w:t>
            </w:r>
            <w:proofErr w:type="spellEnd"/>
          </w:p>
        </w:tc>
        <w:tc>
          <w:tcPr>
            <w:tcW w:w="2245" w:type="dxa"/>
          </w:tcPr>
          <w:p w14:paraId="0D1C47E9" w14:textId="469ED841" w:rsidR="00686A2A" w:rsidRPr="00E7456D" w:rsidRDefault="00EF4704" w:rsidP="004F01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E7456D">
              <w:rPr>
                <w:sz w:val="40"/>
                <w:szCs w:val="40"/>
              </w:rPr>
              <w:t>2300774</w:t>
            </w:r>
          </w:p>
        </w:tc>
      </w:tr>
      <w:tr w:rsidR="00686A2A" w14:paraId="558558C3" w14:textId="77777777" w:rsidTr="004F0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34843880" w14:textId="49EEBEBF" w:rsidR="00686A2A" w:rsidRPr="00E7456D" w:rsidRDefault="00EF4704" w:rsidP="00B47117">
            <w:pPr>
              <w:rPr>
                <w:b w:val="0"/>
                <w:bCs w:val="0"/>
                <w:sz w:val="40"/>
                <w:szCs w:val="40"/>
              </w:rPr>
            </w:pPr>
            <w:r w:rsidRPr="00E7456D">
              <w:rPr>
                <w:b w:val="0"/>
                <w:bCs w:val="0"/>
                <w:sz w:val="40"/>
                <w:szCs w:val="40"/>
              </w:rPr>
              <w:t>Maria Karam Albert</w:t>
            </w:r>
          </w:p>
        </w:tc>
        <w:tc>
          <w:tcPr>
            <w:tcW w:w="2245" w:type="dxa"/>
          </w:tcPr>
          <w:p w14:paraId="4F784F41" w14:textId="723729D1" w:rsidR="00686A2A" w:rsidRPr="00E7456D" w:rsidRDefault="00EF4704" w:rsidP="004F0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E7456D">
              <w:rPr>
                <w:sz w:val="40"/>
                <w:szCs w:val="40"/>
              </w:rPr>
              <w:t>2200593</w:t>
            </w:r>
          </w:p>
        </w:tc>
      </w:tr>
      <w:tr w:rsidR="00686A2A" w14:paraId="677E2698" w14:textId="77777777" w:rsidTr="004F0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77AB1D1C" w14:textId="47205580" w:rsidR="00686A2A" w:rsidRPr="00E7456D" w:rsidRDefault="00EF4704" w:rsidP="00B47117">
            <w:pPr>
              <w:rPr>
                <w:b w:val="0"/>
                <w:bCs w:val="0"/>
                <w:sz w:val="40"/>
                <w:szCs w:val="40"/>
              </w:rPr>
            </w:pPr>
            <w:r w:rsidRPr="00E7456D">
              <w:rPr>
                <w:b w:val="0"/>
                <w:bCs w:val="0"/>
                <w:sz w:val="40"/>
                <w:szCs w:val="40"/>
              </w:rPr>
              <w:t xml:space="preserve">Ziad Ahmed </w:t>
            </w:r>
            <w:proofErr w:type="spellStart"/>
            <w:r w:rsidRPr="00E7456D">
              <w:rPr>
                <w:b w:val="0"/>
                <w:bCs w:val="0"/>
                <w:sz w:val="40"/>
                <w:szCs w:val="40"/>
              </w:rPr>
              <w:t>Orabi</w:t>
            </w:r>
            <w:proofErr w:type="spellEnd"/>
          </w:p>
        </w:tc>
        <w:tc>
          <w:tcPr>
            <w:tcW w:w="2245" w:type="dxa"/>
          </w:tcPr>
          <w:p w14:paraId="7A88A711" w14:textId="263BA717" w:rsidR="00686A2A" w:rsidRPr="00E7456D" w:rsidRDefault="00EF4704" w:rsidP="004F01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E7456D">
              <w:rPr>
                <w:sz w:val="40"/>
                <w:szCs w:val="40"/>
              </w:rPr>
              <w:t>2200399</w:t>
            </w:r>
          </w:p>
        </w:tc>
      </w:tr>
      <w:tr w:rsidR="00686A2A" w14:paraId="335B551E" w14:textId="77777777" w:rsidTr="004F0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6D9B72F4" w14:textId="5CEBC199" w:rsidR="00686A2A" w:rsidRPr="00E7456D" w:rsidRDefault="00EF4704" w:rsidP="00B47117">
            <w:pPr>
              <w:rPr>
                <w:b w:val="0"/>
                <w:bCs w:val="0"/>
                <w:sz w:val="40"/>
                <w:szCs w:val="40"/>
              </w:rPr>
            </w:pPr>
            <w:r w:rsidRPr="00E7456D">
              <w:rPr>
                <w:b w:val="0"/>
                <w:bCs w:val="0"/>
                <w:sz w:val="40"/>
                <w:szCs w:val="40"/>
              </w:rPr>
              <w:t xml:space="preserve">Marten </w:t>
            </w:r>
            <w:proofErr w:type="spellStart"/>
            <w:r w:rsidRPr="00E7456D">
              <w:rPr>
                <w:b w:val="0"/>
                <w:bCs w:val="0"/>
                <w:sz w:val="40"/>
                <w:szCs w:val="40"/>
              </w:rPr>
              <w:t>Amgad</w:t>
            </w:r>
            <w:proofErr w:type="spellEnd"/>
            <w:r w:rsidRPr="00E7456D">
              <w:rPr>
                <w:b w:val="0"/>
                <w:bCs w:val="0"/>
                <w:sz w:val="40"/>
                <w:szCs w:val="40"/>
              </w:rPr>
              <w:t xml:space="preserve"> Zakaria</w:t>
            </w:r>
          </w:p>
        </w:tc>
        <w:tc>
          <w:tcPr>
            <w:tcW w:w="2245" w:type="dxa"/>
          </w:tcPr>
          <w:p w14:paraId="7F95DD64" w14:textId="2421730F" w:rsidR="00686A2A" w:rsidRPr="00E7456D" w:rsidRDefault="00EF4704" w:rsidP="004F0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E7456D">
              <w:rPr>
                <w:sz w:val="40"/>
                <w:szCs w:val="40"/>
              </w:rPr>
              <w:t>2200751</w:t>
            </w:r>
          </w:p>
        </w:tc>
      </w:tr>
      <w:tr w:rsidR="00686A2A" w14:paraId="70A76B52" w14:textId="77777777" w:rsidTr="004F0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51DD2941" w14:textId="5005EACB" w:rsidR="00686A2A" w:rsidRPr="00E7456D" w:rsidRDefault="00EF4704" w:rsidP="00B47117">
            <w:pPr>
              <w:rPr>
                <w:b w:val="0"/>
                <w:bCs w:val="0"/>
                <w:sz w:val="40"/>
                <w:szCs w:val="40"/>
              </w:rPr>
            </w:pPr>
            <w:r w:rsidRPr="00E7456D">
              <w:rPr>
                <w:b w:val="0"/>
                <w:bCs w:val="0"/>
                <w:sz w:val="40"/>
                <w:szCs w:val="40"/>
              </w:rPr>
              <w:t>Mathew Mina Youssef Aziz</w:t>
            </w:r>
          </w:p>
        </w:tc>
        <w:tc>
          <w:tcPr>
            <w:tcW w:w="2245" w:type="dxa"/>
          </w:tcPr>
          <w:p w14:paraId="2C8475C9" w14:textId="22AAE3BE" w:rsidR="00686A2A" w:rsidRPr="00E7456D" w:rsidRDefault="00EF4704" w:rsidP="004F01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E7456D">
              <w:rPr>
                <w:sz w:val="40"/>
                <w:szCs w:val="40"/>
              </w:rPr>
              <w:t>2300910</w:t>
            </w:r>
          </w:p>
        </w:tc>
      </w:tr>
      <w:tr w:rsidR="00EF4704" w14:paraId="38965A7A" w14:textId="77777777" w:rsidTr="004F0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</w:tcPr>
          <w:p w14:paraId="709E0BCB" w14:textId="754D4B55" w:rsidR="00EF4704" w:rsidRPr="00E7456D" w:rsidRDefault="00EF4704" w:rsidP="00B47117">
            <w:pPr>
              <w:rPr>
                <w:b w:val="0"/>
                <w:bCs w:val="0"/>
                <w:sz w:val="40"/>
                <w:szCs w:val="40"/>
              </w:rPr>
            </w:pPr>
            <w:proofErr w:type="spellStart"/>
            <w:r w:rsidRPr="00E7456D">
              <w:rPr>
                <w:b w:val="0"/>
                <w:bCs w:val="0"/>
                <w:sz w:val="40"/>
                <w:szCs w:val="40"/>
              </w:rPr>
              <w:t>Kerlos</w:t>
            </w:r>
            <w:proofErr w:type="spellEnd"/>
            <w:r w:rsidRPr="00E7456D">
              <w:rPr>
                <w:b w:val="0"/>
                <w:bCs w:val="0"/>
                <w:sz w:val="40"/>
                <w:szCs w:val="40"/>
              </w:rPr>
              <w:t xml:space="preserve"> </w:t>
            </w:r>
            <w:proofErr w:type="spellStart"/>
            <w:r w:rsidRPr="00E7456D">
              <w:rPr>
                <w:b w:val="0"/>
                <w:bCs w:val="0"/>
                <w:sz w:val="40"/>
                <w:szCs w:val="40"/>
              </w:rPr>
              <w:t>Melad</w:t>
            </w:r>
            <w:proofErr w:type="spellEnd"/>
            <w:r w:rsidRPr="00E7456D">
              <w:rPr>
                <w:b w:val="0"/>
                <w:bCs w:val="0"/>
                <w:sz w:val="40"/>
                <w:szCs w:val="40"/>
              </w:rPr>
              <w:t xml:space="preserve"> </w:t>
            </w:r>
            <w:proofErr w:type="spellStart"/>
            <w:r w:rsidRPr="00E7456D">
              <w:rPr>
                <w:b w:val="0"/>
                <w:bCs w:val="0"/>
                <w:sz w:val="40"/>
                <w:szCs w:val="40"/>
              </w:rPr>
              <w:t>Fakhry</w:t>
            </w:r>
            <w:proofErr w:type="spellEnd"/>
          </w:p>
        </w:tc>
        <w:tc>
          <w:tcPr>
            <w:tcW w:w="2245" w:type="dxa"/>
          </w:tcPr>
          <w:p w14:paraId="7A375A76" w14:textId="1C34EE60" w:rsidR="00EF4704" w:rsidRPr="00E7456D" w:rsidRDefault="00EF4704" w:rsidP="004F0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E7456D">
              <w:rPr>
                <w:sz w:val="40"/>
                <w:szCs w:val="40"/>
              </w:rPr>
              <w:t>2200763</w:t>
            </w:r>
          </w:p>
        </w:tc>
      </w:tr>
    </w:tbl>
    <w:p w14:paraId="71281F8D" w14:textId="77777777" w:rsidR="00B47117" w:rsidRDefault="00B47117" w:rsidP="00B47117">
      <w:pPr>
        <w:rPr>
          <w:b/>
          <w:bCs/>
          <w:sz w:val="48"/>
          <w:szCs w:val="48"/>
        </w:rPr>
      </w:pPr>
    </w:p>
    <w:p w14:paraId="1CDE3D2D" w14:textId="4CE45A5C" w:rsidR="00144069" w:rsidRDefault="00144069" w:rsidP="00753D20">
      <w:pPr>
        <w:sectPr w:rsidR="00144069" w:rsidSect="00144069">
          <w:footerReference w:type="default" r:id="rId8"/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fmt="lowerRoman"/>
          <w:cols w:space="720"/>
          <w:docGrid w:linePitch="360"/>
        </w:sectPr>
      </w:pPr>
    </w:p>
    <w:sdt>
      <w:sdtPr>
        <w:rPr>
          <w:rFonts w:asciiTheme="minorHAnsi" w:eastAsiaTheme="minorEastAsia" w:hAnsiTheme="minorHAnsi" w:cstheme="minorHAnsi"/>
          <w:color w:val="auto"/>
          <w:sz w:val="28"/>
          <w:szCs w:val="28"/>
        </w:rPr>
        <w:id w:val="16469309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4DDA9BD" w14:textId="77777777" w:rsidR="00753D20" w:rsidRDefault="00753D20">
          <w:pPr>
            <w:pStyle w:val="TOCHeading"/>
          </w:pPr>
          <w:r>
            <w:t>Table of Contents</w:t>
          </w:r>
        </w:p>
        <w:p w14:paraId="4CF2CAB3" w14:textId="4B1C118D" w:rsidR="003009C8" w:rsidRDefault="00753D20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01860" w:history="1">
            <w:r w:rsidR="003009C8" w:rsidRPr="00A85277">
              <w:rPr>
                <w:rStyle w:val="Hyperlink"/>
                <w:noProof/>
              </w:rPr>
              <w:t>Introduction</w:t>
            </w:r>
            <w:r w:rsidR="003009C8">
              <w:rPr>
                <w:noProof/>
                <w:webHidden/>
              </w:rPr>
              <w:tab/>
            </w:r>
            <w:r w:rsidR="003009C8">
              <w:rPr>
                <w:noProof/>
                <w:webHidden/>
              </w:rPr>
              <w:fldChar w:fldCharType="begin"/>
            </w:r>
            <w:r w:rsidR="003009C8">
              <w:rPr>
                <w:noProof/>
                <w:webHidden/>
              </w:rPr>
              <w:instrText xml:space="preserve"> PAGEREF _Toc227601860 \h </w:instrText>
            </w:r>
            <w:r w:rsidR="003009C8">
              <w:rPr>
                <w:noProof/>
                <w:webHidden/>
              </w:rPr>
            </w:r>
            <w:r w:rsidR="003009C8">
              <w:rPr>
                <w:noProof/>
                <w:webHidden/>
              </w:rPr>
              <w:fldChar w:fldCharType="separate"/>
            </w:r>
            <w:r w:rsidR="003009C8">
              <w:rPr>
                <w:noProof/>
                <w:webHidden/>
              </w:rPr>
              <w:t>1</w:t>
            </w:r>
            <w:r w:rsidR="003009C8">
              <w:rPr>
                <w:noProof/>
                <w:webHidden/>
              </w:rPr>
              <w:fldChar w:fldCharType="end"/>
            </w:r>
          </w:hyperlink>
        </w:p>
        <w:p w14:paraId="2E4A33C9" w14:textId="195724E6" w:rsidR="00753D20" w:rsidRDefault="00753D20">
          <w:r>
            <w:rPr>
              <w:b/>
              <w:bCs/>
              <w:noProof/>
            </w:rPr>
            <w:fldChar w:fldCharType="end"/>
          </w:r>
        </w:p>
      </w:sdtContent>
    </w:sdt>
    <w:p w14:paraId="6FB17212" w14:textId="77777777" w:rsidR="00B47117" w:rsidRDefault="00B47117" w:rsidP="00753D20"/>
    <w:p w14:paraId="05720465" w14:textId="77777777" w:rsidR="00144069" w:rsidRDefault="00753D20">
      <w:pPr>
        <w:sectPr w:rsidR="00144069" w:rsidSect="00144069"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fmt="lowerRoman"/>
          <w:cols w:space="720"/>
          <w:docGrid w:linePitch="360"/>
        </w:sectPr>
      </w:pPr>
      <w:r>
        <w:br w:type="page"/>
      </w:r>
    </w:p>
    <w:p w14:paraId="021F40E1" w14:textId="3D0FD5C5" w:rsidR="00753D20" w:rsidRDefault="004C4EEF" w:rsidP="00753D20">
      <w:pPr>
        <w:pStyle w:val="Heading1"/>
      </w:pPr>
      <w:bookmarkStart w:id="0" w:name="_Toc227601860"/>
      <w:r>
        <w:lastRenderedPageBreak/>
        <w:t>Introduction</w:t>
      </w:r>
      <w:bookmarkEnd w:id="0"/>
    </w:p>
    <w:p w14:paraId="5E59C43E" w14:textId="77777777" w:rsidR="00A0340C" w:rsidRDefault="00A0340C" w:rsidP="00A0340C">
      <w:pPr>
        <w:rPr>
          <w:lang w:bidi="ar-EG"/>
        </w:rPr>
      </w:pPr>
    </w:p>
    <w:p w14:paraId="335871FC" w14:textId="77777777" w:rsidR="00686A2A" w:rsidRPr="00686A2A" w:rsidRDefault="00686A2A" w:rsidP="00686A2A"/>
    <w:sectPr w:rsidR="00686A2A" w:rsidRPr="00686A2A" w:rsidSect="00144069"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BBB36" w14:textId="77777777" w:rsidR="00B903B6" w:rsidRDefault="00B903B6" w:rsidP="00144069">
      <w:pPr>
        <w:spacing w:after="0" w:line="240" w:lineRule="auto"/>
      </w:pPr>
      <w:r>
        <w:separator/>
      </w:r>
    </w:p>
  </w:endnote>
  <w:endnote w:type="continuationSeparator" w:id="0">
    <w:p w14:paraId="4A849F38" w14:textId="77777777" w:rsidR="00B903B6" w:rsidRDefault="00B903B6" w:rsidP="00144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61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3B79AD" w14:textId="77777777" w:rsidR="00144069" w:rsidRDefault="001440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B7E6EC" w14:textId="77777777" w:rsidR="00144069" w:rsidRDefault="001440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5205134"/>
      <w:docPartObj>
        <w:docPartGallery w:val="Page Numbers (Bottom of Page)"/>
        <w:docPartUnique/>
      </w:docPartObj>
    </w:sdtPr>
    <w:sdtContent>
      <w:p w14:paraId="2AAC84FA" w14:textId="77777777" w:rsidR="00144069" w:rsidRDefault="0014406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762B09" w14:textId="77777777" w:rsidR="00144069" w:rsidRDefault="001440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0485B" w14:textId="77777777" w:rsidR="00B903B6" w:rsidRDefault="00B903B6" w:rsidP="00144069">
      <w:pPr>
        <w:spacing w:after="0" w:line="240" w:lineRule="auto"/>
      </w:pPr>
      <w:r>
        <w:separator/>
      </w:r>
    </w:p>
  </w:footnote>
  <w:footnote w:type="continuationSeparator" w:id="0">
    <w:p w14:paraId="4DD44839" w14:textId="77777777" w:rsidR="00B903B6" w:rsidRDefault="00B903B6" w:rsidP="001440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2A"/>
    <w:rsid w:val="00085A04"/>
    <w:rsid w:val="0009583A"/>
    <w:rsid w:val="00144069"/>
    <w:rsid w:val="002B365E"/>
    <w:rsid w:val="003009C8"/>
    <w:rsid w:val="003E5076"/>
    <w:rsid w:val="004C4EEF"/>
    <w:rsid w:val="004F01B1"/>
    <w:rsid w:val="005823A6"/>
    <w:rsid w:val="00674085"/>
    <w:rsid w:val="00686A2A"/>
    <w:rsid w:val="00753D20"/>
    <w:rsid w:val="008744F7"/>
    <w:rsid w:val="008A7F70"/>
    <w:rsid w:val="00A0340C"/>
    <w:rsid w:val="00B47117"/>
    <w:rsid w:val="00B620C0"/>
    <w:rsid w:val="00B8001D"/>
    <w:rsid w:val="00B903B6"/>
    <w:rsid w:val="00B96676"/>
    <w:rsid w:val="00CA5E77"/>
    <w:rsid w:val="00D90E00"/>
    <w:rsid w:val="00E7456D"/>
    <w:rsid w:val="00EF4704"/>
    <w:rsid w:val="00F4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2A379"/>
  <w15:chartTrackingRefBased/>
  <w15:docId w15:val="{F4674910-AE39-414A-A261-285406DB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3A6"/>
    <w:rPr>
      <w:rFonts w:eastAsiaTheme="minorEastAsia" w:cstheme="minorHAns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23A6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3A6"/>
    <w:pPr>
      <w:keepNext/>
      <w:keepLines/>
      <w:spacing w:before="40" w:after="0"/>
      <w:outlineLvl w:val="1"/>
    </w:pPr>
    <w:rPr>
      <w:rFonts w:asciiTheme="majorHAnsi" w:eastAsiaTheme="majorEastAsia" w:hAnsiTheme="majorHAnsi" w:cs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3A6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3A6"/>
    <w:rPr>
      <w:rFonts w:asciiTheme="majorHAnsi" w:eastAsiaTheme="majorEastAsia" w:hAnsiTheme="majorHAnsi" w:cstheme="majorHAns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823A6"/>
    <w:rPr>
      <w:rFonts w:asciiTheme="majorHAnsi" w:eastAsiaTheme="majorEastAsia" w:hAnsiTheme="majorHAnsi" w:cstheme="majorHAns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3A6"/>
    <w:rPr>
      <w:rFonts w:asciiTheme="majorHAnsi" w:eastAsiaTheme="majorEastAsia" w:hAnsiTheme="majorHAnsi" w:cstheme="majorHAnsi"/>
      <w:color w:val="1F3763" w:themeColor="accent1" w:themeShade="7F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CA5E77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753D20"/>
    <w:pPr>
      <w:outlineLvl w:val="9"/>
    </w:pPr>
    <w:rPr>
      <w:rFonts w:cstheme="majorBidi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4406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4406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406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069"/>
    <w:rPr>
      <w:rFonts w:eastAsiaTheme="minorEastAsia" w:cstheme="minorHAnsi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4406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069"/>
    <w:rPr>
      <w:rFonts w:eastAsiaTheme="minorEastAsia" w:cstheme="minorHAnsi"/>
      <w:sz w:val="28"/>
      <w:szCs w:val="28"/>
    </w:rPr>
  </w:style>
  <w:style w:type="table" w:styleId="TableGrid">
    <w:name w:val="Table Grid"/>
    <w:basedOn w:val="TableNormal"/>
    <w:uiPriority w:val="39"/>
    <w:rsid w:val="00686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A7F7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sany\Documents\Custom%20Office%20Templates\Assignments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1E26F5BAAD1418F807CCDE0D3B8A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6588D-B5FB-4C34-B6DE-7F23686AAC73}"/>
      </w:docPartPr>
      <w:docPartBody>
        <w:p w:rsidR="007540F5" w:rsidRDefault="00000000">
          <w:pPr>
            <w:pStyle w:val="11E26F5BAAD1418F807CCDE0D3B8ADD8"/>
          </w:pPr>
          <w:r w:rsidRPr="00300DD6">
            <w:rPr>
              <w:rStyle w:val="PlaceholderText"/>
            </w:rPr>
            <w:t>[Title]</w:t>
          </w:r>
        </w:p>
      </w:docPartBody>
    </w:docPart>
    <w:docPart>
      <w:docPartPr>
        <w:name w:val="EE86D90381DA4D9182859C0A20A0C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2040A-FF55-4F73-AC6B-1FF0C10D68F9}"/>
      </w:docPartPr>
      <w:docPartBody>
        <w:p w:rsidR="007540F5" w:rsidRDefault="00000000">
          <w:pPr>
            <w:pStyle w:val="EE86D90381DA4D9182859C0A20A0C8D9"/>
          </w:pPr>
          <w:r w:rsidRPr="00300DD6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0F"/>
    <w:rsid w:val="007540F5"/>
    <w:rsid w:val="00DC2688"/>
    <w:rsid w:val="00F5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1E26F5BAAD1418F807CCDE0D3B8ADD8">
    <w:name w:val="11E26F5BAAD1418F807CCDE0D3B8ADD8"/>
  </w:style>
  <w:style w:type="paragraph" w:customStyle="1" w:styleId="EE86D90381DA4D9182859C0A20A0C8D9">
    <w:name w:val="EE86D90381DA4D9182859C0A20A0C8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80BB3-C25D-4CDA-83FA-1716CDFEA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Assignments_Template.dotx</Template>
  <TotalTime>18</TotalTime>
  <Pages>3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Online Marketplace System: Phase I Report</vt:lpstr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Marketplace System: Phase I Report</dc:title>
  <dc:subject>CSE 352: Parallel and Distributed Systems</dc:subject>
  <dc:creator>Arsany</dc:creator>
  <cp:keywords/>
  <dc:description/>
  <cp:lastModifiedBy>Arsany</cp:lastModifiedBy>
  <cp:revision>13</cp:revision>
  <dcterms:created xsi:type="dcterms:W3CDTF">2026-04-20T16:01:00Z</dcterms:created>
  <dcterms:modified xsi:type="dcterms:W3CDTF">2026-04-20T16:24:00Z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95d9ed7da19f445570df7b99306e39ba4e81fb0b1e7f2daf3693609b184469ff</vt:lpwstr>
  </property>
</Properties>
</file>